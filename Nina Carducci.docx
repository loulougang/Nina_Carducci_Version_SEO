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F17BF4" w14:textId="77777777" w:rsidR="00EB78F4" w:rsidRDefault="00160FFB">
      <w:pPr>
        <w:pStyle w:val="Titre"/>
        <w:jc w:val="center"/>
      </w:pPr>
      <w:bookmarkStart w:id="0" w:name="_cwuvn3ny1gac"/>
      <w:bookmarkEnd w:id="0"/>
      <w:r>
        <w:t>Rapport d’intervention</w:t>
      </w:r>
    </w:p>
    <w:p w14:paraId="612CF0A4" w14:textId="77777777" w:rsidR="00EB78F4" w:rsidRDefault="00EB78F4">
      <w:pPr>
        <w:pStyle w:val="Standard"/>
      </w:pPr>
    </w:p>
    <w:p w14:paraId="1418BBD7" w14:textId="77777777" w:rsidR="00EB78F4" w:rsidRDefault="00927628">
      <w:pPr>
        <w:pStyle w:val="Standard"/>
        <w:jc w:val="center"/>
        <w:rPr>
          <w:i/>
        </w:rPr>
      </w:pPr>
      <w:bookmarkStart w:id="1" w:name="_x2q7u333p8ft"/>
      <w:bookmarkEnd w:id="1"/>
      <w:r w:rsidRPr="00927628">
        <w:rPr>
          <w:color w:val="666666"/>
          <w:sz w:val="30"/>
          <w:szCs w:val="30"/>
        </w:rPr>
        <w:t>Nina Carducci</w:t>
      </w:r>
    </w:p>
    <w:p w14:paraId="13EAEF0A" w14:textId="77777777" w:rsidR="00EB78F4" w:rsidRDefault="00EB78F4">
      <w:pPr>
        <w:pStyle w:val="Standard"/>
      </w:pPr>
    </w:p>
    <w:p w14:paraId="36E1147F" w14:textId="77777777" w:rsidR="00EB78F4" w:rsidRDefault="00160FFB">
      <w:pPr>
        <w:pStyle w:val="Standard"/>
        <w:tabs>
          <w:tab w:val="right" w:leader="dot" w:pos="9025"/>
        </w:tabs>
        <w:spacing w:before="80" w:line="240" w:lineRule="auto"/>
      </w:pPr>
      <w:r>
        <w:fldChar w:fldCharType="begin"/>
      </w:r>
      <w:r>
        <w:instrText xml:space="preserve"> TOC \o "1-9" \u \h </w:instrText>
      </w:r>
      <w:r>
        <w:fldChar w:fldCharType="separate"/>
      </w:r>
      <w:hyperlink w:anchor="_n8jvrnml41oj" w:history="1">
        <w:r>
          <w:rPr>
            <w:b/>
            <w:color w:val="000000"/>
          </w:rPr>
          <w:t>I - Comparatif avant et après optimisation</w:t>
        </w:r>
      </w:hyperlink>
      <w:r>
        <w:rPr>
          <w:b/>
          <w:color w:val="000000"/>
        </w:rPr>
        <w:tab/>
        <w:t>2</w:t>
      </w:r>
    </w:p>
    <w:p w14:paraId="73DC1903" w14:textId="77777777" w:rsidR="00EB78F4" w:rsidRDefault="002C0C68">
      <w:pPr>
        <w:pStyle w:val="Standard"/>
        <w:tabs>
          <w:tab w:val="right" w:leader="dot" w:pos="9025"/>
        </w:tabs>
        <w:spacing w:before="200" w:line="240" w:lineRule="auto"/>
      </w:pPr>
      <w:hyperlink w:anchor="_75j88ale97cb" w:history="1">
        <w:r w:rsidR="00160FFB">
          <w:rPr>
            <w:b/>
            <w:color w:val="000000"/>
          </w:rPr>
          <w:t>II - Détails des optimisations effectuées</w:t>
        </w:r>
      </w:hyperlink>
      <w:r w:rsidR="00160FFB">
        <w:rPr>
          <w:b/>
          <w:color w:val="000000"/>
        </w:rPr>
        <w:tab/>
        <w:t>2</w:t>
      </w:r>
    </w:p>
    <w:p w14:paraId="5DB86FDD" w14:textId="77777777" w:rsidR="00EB78F4" w:rsidRDefault="002C0C68">
      <w:pPr>
        <w:pStyle w:val="Standard"/>
        <w:tabs>
          <w:tab w:val="right" w:leader="dot" w:pos="9385"/>
        </w:tabs>
        <w:spacing w:before="60" w:line="240" w:lineRule="auto"/>
        <w:ind w:left="360"/>
      </w:pPr>
      <w:hyperlink w:anchor="_uxfyskso5n4s" w:history="1">
        <w:r w:rsidR="00160FFB">
          <w:rPr>
            <w:color w:val="000000"/>
          </w:rPr>
          <w:t>1 - Les images</w:t>
        </w:r>
      </w:hyperlink>
      <w:r w:rsidR="00160FFB">
        <w:rPr>
          <w:color w:val="000000"/>
        </w:rPr>
        <w:tab/>
        <w:t>2</w:t>
      </w:r>
    </w:p>
    <w:p w14:paraId="07A86128" w14:textId="77777777" w:rsidR="00EB78F4" w:rsidRDefault="002C0C68">
      <w:pPr>
        <w:pStyle w:val="Standard"/>
        <w:tabs>
          <w:tab w:val="right" w:leader="dot" w:pos="9385"/>
        </w:tabs>
        <w:spacing w:before="60" w:line="240" w:lineRule="auto"/>
        <w:ind w:left="360"/>
      </w:pPr>
      <w:hyperlink w:anchor="_xkbpxkl6umhk" w:history="1">
        <w:r w:rsidR="00160FFB">
          <w:rPr>
            <w:color w:val="000000"/>
          </w:rPr>
          <w:t>2 - …</w:t>
        </w:r>
      </w:hyperlink>
      <w:r w:rsidR="00160FFB">
        <w:rPr>
          <w:color w:val="000000"/>
        </w:rPr>
        <w:tab/>
        <w:t>2</w:t>
      </w:r>
    </w:p>
    <w:p w14:paraId="61A3F646" w14:textId="77777777" w:rsidR="00EB78F4" w:rsidRDefault="002C0C68">
      <w:pPr>
        <w:pStyle w:val="Standard"/>
        <w:tabs>
          <w:tab w:val="right" w:leader="dot" w:pos="9025"/>
        </w:tabs>
        <w:spacing w:before="200" w:line="240" w:lineRule="auto"/>
      </w:pPr>
      <w:hyperlink w:anchor="_r7gkf09frlj5" w:history="1">
        <w:r w:rsidR="00160FFB">
          <w:rPr>
            <w:b/>
            <w:color w:val="000000"/>
          </w:rPr>
          <w:t>III - Accessibilité du site</w:t>
        </w:r>
      </w:hyperlink>
      <w:r w:rsidR="00160FFB">
        <w:rPr>
          <w:b/>
          <w:color w:val="000000"/>
        </w:rPr>
        <w:tab/>
        <w:t>2</w:t>
      </w:r>
    </w:p>
    <w:p w14:paraId="6A2BC4DA" w14:textId="77777777" w:rsidR="00EB78F4" w:rsidRDefault="002C0C68">
      <w:pPr>
        <w:pStyle w:val="Standard"/>
        <w:tabs>
          <w:tab w:val="right" w:leader="dot" w:pos="9025"/>
        </w:tabs>
        <w:spacing w:before="200" w:line="240" w:lineRule="auto"/>
      </w:pPr>
      <w:hyperlink w:anchor="_s89pup9bbtic" w:history="1">
        <w:r w:rsidR="00160FFB">
          <w:rPr>
            <w:b/>
            <w:color w:val="000000"/>
          </w:rPr>
          <w:t>IV - Détails de réalisation</w:t>
        </w:r>
      </w:hyperlink>
      <w:hyperlink w:anchor="_s89pup9bbtic" w:history="1">
        <w:r w:rsidR="00160FFB">
          <w:rPr>
            <w:b/>
          </w:rPr>
          <w:t>s</w:t>
        </w:r>
      </w:hyperlink>
      <w:hyperlink w:anchor="_s89pup9bbtic" w:history="1">
        <w:r w:rsidR="00160FFB">
          <w:rPr>
            <w:b/>
            <w:color w:val="000000"/>
          </w:rPr>
          <w:t xml:space="preserve"> additionnelles à la demande du client</w:t>
        </w:r>
      </w:hyperlink>
      <w:r w:rsidR="00160FFB">
        <w:rPr>
          <w:b/>
          <w:color w:val="000000"/>
        </w:rPr>
        <w:tab/>
        <w:t>2</w:t>
      </w:r>
    </w:p>
    <w:p w14:paraId="2C2BCED7" w14:textId="77777777" w:rsidR="00EB78F4" w:rsidRDefault="002C0C68">
      <w:pPr>
        <w:pStyle w:val="Standard"/>
        <w:tabs>
          <w:tab w:val="right" w:leader="dot" w:pos="9385"/>
        </w:tabs>
        <w:spacing w:before="60" w:line="240" w:lineRule="auto"/>
        <w:ind w:left="360"/>
      </w:pPr>
      <w:hyperlink w:anchor="_gt5hgt2h0fn6" w:history="1">
        <w:r w:rsidR="00160FFB">
          <w:t>1 - …</w:t>
        </w:r>
      </w:hyperlink>
      <w:r w:rsidR="00160FFB">
        <w:tab/>
        <w:t>2</w:t>
      </w:r>
    </w:p>
    <w:p w14:paraId="27AADA4F" w14:textId="77777777" w:rsidR="00EB78F4" w:rsidRDefault="002C0C68">
      <w:pPr>
        <w:pStyle w:val="Standard"/>
        <w:tabs>
          <w:tab w:val="right" w:leader="dot" w:pos="9025"/>
        </w:tabs>
        <w:spacing w:before="200" w:line="240" w:lineRule="auto"/>
      </w:pPr>
      <w:hyperlink w:anchor="_w04kirgfeg7j" w:history="1">
        <w:r w:rsidR="00160FFB">
          <w:rPr>
            <w:b/>
            <w:color w:val="000000"/>
          </w:rPr>
          <w:t>Annexe</w:t>
        </w:r>
      </w:hyperlink>
      <w:r w:rsidR="00160FFB">
        <w:rPr>
          <w:b/>
          <w:color w:val="000000"/>
        </w:rPr>
        <w:tab/>
        <w:t>3</w:t>
      </w:r>
    </w:p>
    <w:p w14:paraId="6085D81F" w14:textId="77777777" w:rsidR="00EB78F4" w:rsidRDefault="002C0C68">
      <w:pPr>
        <w:pStyle w:val="Standard"/>
        <w:tabs>
          <w:tab w:val="right" w:leader="dot" w:pos="9385"/>
        </w:tabs>
        <w:spacing w:before="60" w:after="80" w:line="240" w:lineRule="auto"/>
        <w:ind w:left="360"/>
      </w:pPr>
      <w:hyperlink w:anchor="_3m019n8dyixe" w:history="1">
        <w:r w:rsidR="00160FFB">
          <w:rPr>
            <w:color w:val="000000"/>
          </w:rPr>
          <w:t>Rapport complet de l’audit Lighthouse</w:t>
        </w:r>
      </w:hyperlink>
      <w:r w:rsidR="00160FFB">
        <w:rPr>
          <w:color w:val="000000"/>
        </w:rPr>
        <w:tab/>
        <w:t>3</w:t>
      </w:r>
    </w:p>
    <w:p w14:paraId="09C10BC9" w14:textId="77777777" w:rsidR="00EB78F4" w:rsidRDefault="00160FFB">
      <w:pPr>
        <w:pStyle w:val="Standard"/>
        <w:rPr>
          <w:i/>
        </w:rPr>
      </w:pPr>
      <w:r>
        <w:fldChar w:fldCharType="end"/>
      </w:r>
    </w:p>
    <w:p w14:paraId="4DEDCE6C" w14:textId="77777777" w:rsidR="00EB78F4" w:rsidRDefault="00EB78F4">
      <w:pPr>
        <w:pStyle w:val="Standard"/>
        <w:rPr>
          <w:i/>
        </w:rPr>
      </w:pPr>
    </w:p>
    <w:p w14:paraId="3714EC1D" w14:textId="77777777" w:rsidR="00EB78F4" w:rsidRDefault="00EB78F4">
      <w:pPr>
        <w:pStyle w:val="Standard"/>
        <w:rPr>
          <w:i/>
        </w:rPr>
      </w:pPr>
    </w:p>
    <w:p w14:paraId="38B2D712" w14:textId="77777777" w:rsidR="00EB78F4" w:rsidRDefault="00EB78F4">
      <w:pPr>
        <w:pStyle w:val="Standard"/>
        <w:rPr>
          <w:i/>
        </w:rPr>
      </w:pPr>
    </w:p>
    <w:p w14:paraId="3FF1B2C4" w14:textId="77777777" w:rsidR="00EB78F4" w:rsidRDefault="00EB78F4">
      <w:pPr>
        <w:pStyle w:val="Standard"/>
        <w:rPr>
          <w:i/>
        </w:rPr>
      </w:pPr>
    </w:p>
    <w:p w14:paraId="3663F241" w14:textId="77777777" w:rsidR="00EB78F4" w:rsidRDefault="00EB78F4">
      <w:pPr>
        <w:pStyle w:val="Standard"/>
      </w:pPr>
    </w:p>
    <w:p w14:paraId="3351746A" w14:textId="77777777" w:rsidR="00EB78F4" w:rsidRDefault="00EB78F4">
      <w:pPr>
        <w:pStyle w:val="Standard"/>
      </w:pPr>
    </w:p>
    <w:p w14:paraId="56EBE750" w14:textId="77777777" w:rsidR="00EB78F4" w:rsidRDefault="00EB78F4">
      <w:pPr>
        <w:pStyle w:val="Standard"/>
      </w:pPr>
    </w:p>
    <w:p w14:paraId="3315DBFA" w14:textId="77777777" w:rsidR="00EB78F4" w:rsidRDefault="00EB78F4">
      <w:pPr>
        <w:pStyle w:val="Standard"/>
      </w:pPr>
    </w:p>
    <w:p w14:paraId="68A4DF95" w14:textId="77777777" w:rsidR="00EB78F4" w:rsidRDefault="00EB78F4">
      <w:pPr>
        <w:pStyle w:val="Standard"/>
      </w:pPr>
    </w:p>
    <w:p w14:paraId="18224833" w14:textId="77777777" w:rsidR="00EB78F4" w:rsidRDefault="00EB78F4">
      <w:pPr>
        <w:pStyle w:val="Standard"/>
      </w:pPr>
    </w:p>
    <w:p w14:paraId="763883AC" w14:textId="77777777" w:rsidR="00EB78F4" w:rsidRDefault="00EB78F4">
      <w:pPr>
        <w:pStyle w:val="Standard"/>
      </w:pPr>
    </w:p>
    <w:p w14:paraId="712051B2" w14:textId="77777777" w:rsidR="00EB78F4" w:rsidRDefault="00EB78F4">
      <w:pPr>
        <w:pStyle w:val="Standard"/>
      </w:pPr>
    </w:p>
    <w:p w14:paraId="7FEB0F5F" w14:textId="77777777" w:rsidR="00EB78F4" w:rsidRDefault="00EB78F4">
      <w:pPr>
        <w:pStyle w:val="Standard"/>
      </w:pPr>
    </w:p>
    <w:p w14:paraId="77B9BD7F" w14:textId="77777777" w:rsidR="00EB78F4" w:rsidRDefault="00EB78F4">
      <w:pPr>
        <w:pStyle w:val="Standard"/>
      </w:pPr>
    </w:p>
    <w:p w14:paraId="2BA7B96F" w14:textId="77777777" w:rsidR="00EB78F4" w:rsidRDefault="00EB78F4">
      <w:pPr>
        <w:pStyle w:val="Standard"/>
      </w:pPr>
    </w:p>
    <w:p w14:paraId="5C819A62" w14:textId="77777777" w:rsidR="00EB78F4" w:rsidRDefault="00EB78F4">
      <w:pPr>
        <w:pStyle w:val="Standard"/>
      </w:pPr>
    </w:p>
    <w:p w14:paraId="730C913E" w14:textId="77777777" w:rsidR="00EB78F4" w:rsidRDefault="00EB78F4">
      <w:pPr>
        <w:pStyle w:val="Standard"/>
      </w:pPr>
    </w:p>
    <w:p w14:paraId="442CEA17" w14:textId="77777777" w:rsidR="00EB78F4" w:rsidRDefault="00EB78F4">
      <w:pPr>
        <w:pStyle w:val="Standard"/>
      </w:pPr>
    </w:p>
    <w:p w14:paraId="0A1D43DC" w14:textId="77777777" w:rsidR="00EB78F4" w:rsidRDefault="00EB78F4">
      <w:pPr>
        <w:pStyle w:val="Standard"/>
      </w:pPr>
    </w:p>
    <w:p w14:paraId="1FC0F7AF" w14:textId="77777777" w:rsidR="00EB78F4" w:rsidRDefault="00EB78F4">
      <w:pPr>
        <w:pStyle w:val="Standard"/>
      </w:pPr>
    </w:p>
    <w:p w14:paraId="48EAC738" w14:textId="77777777" w:rsidR="00EB78F4" w:rsidRDefault="00EB78F4">
      <w:pPr>
        <w:pStyle w:val="Standard"/>
      </w:pPr>
    </w:p>
    <w:p w14:paraId="71E99698" w14:textId="77777777" w:rsidR="00EB78F4" w:rsidRDefault="00EB78F4">
      <w:pPr>
        <w:pStyle w:val="Standard"/>
      </w:pPr>
    </w:p>
    <w:p w14:paraId="29432A99" w14:textId="77777777" w:rsidR="00EB78F4" w:rsidRDefault="00EB78F4">
      <w:pPr>
        <w:pStyle w:val="Standard"/>
      </w:pPr>
    </w:p>
    <w:p w14:paraId="10C60048" w14:textId="77777777" w:rsidR="00EB78F4" w:rsidRDefault="00EB78F4">
      <w:pPr>
        <w:pStyle w:val="Standard"/>
      </w:pPr>
    </w:p>
    <w:p w14:paraId="170595B0" w14:textId="77777777" w:rsidR="00EB78F4" w:rsidRDefault="00EB78F4">
      <w:pPr>
        <w:pStyle w:val="Standard"/>
      </w:pPr>
    </w:p>
    <w:p w14:paraId="4C4C3802" w14:textId="77777777" w:rsidR="00EB78F4" w:rsidRDefault="00EB78F4">
      <w:pPr>
        <w:pStyle w:val="Standard"/>
      </w:pPr>
    </w:p>
    <w:p w14:paraId="230D91F9" w14:textId="77777777" w:rsidR="00EB78F4" w:rsidRDefault="00EB78F4">
      <w:pPr>
        <w:pStyle w:val="Standard"/>
      </w:pPr>
    </w:p>
    <w:p w14:paraId="5AA5D0DA" w14:textId="77777777" w:rsidR="00EB78F4" w:rsidRDefault="00EB78F4">
      <w:pPr>
        <w:pStyle w:val="Standard"/>
      </w:pPr>
    </w:p>
    <w:p w14:paraId="264A1B68" w14:textId="77777777" w:rsidR="00EB78F4" w:rsidRPr="00927628" w:rsidRDefault="00160FFB">
      <w:pPr>
        <w:pStyle w:val="Titre1"/>
        <w:rPr>
          <w:lang w:val="en-US"/>
        </w:rPr>
      </w:pPr>
      <w:bookmarkStart w:id="2" w:name="_n8jvrnml41oj"/>
      <w:bookmarkEnd w:id="2"/>
      <w:r w:rsidRPr="00927628">
        <w:rPr>
          <w:lang w:val="en-US"/>
        </w:rPr>
        <w:lastRenderedPageBreak/>
        <w:t>I - Score Lighthouse</w:t>
      </w:r>
    </w:p>
    <w:p w14:paraId="040A20F4" w14:textId="77777777" w:rsidR="00EB78F4" w:rsidRDefault="00160FFB">
      <w:pPr>
        <w:pStyle w:val="Titre2"/>
        <w:rPr>
          <w:lang w:val="en-US"/>
        </w:rPr>
      </w:pPr>
      <w:bookmarkStart w:id="3" w:name="_pqxxvr9fkvmb"/>
      <w:bookmarkEnd w:id="3"/>
      <w:r w:rsidRPr="00927628">
        <w:rPr>
          <w:lang w:val="en-US"/>
        </w:rPr>
        <w:t xml:space="preserve">Score Lighthouse avant </w:t>
      </w:r>
      <w:r w:rsidR="00927628">
        <w:rPr>
          <w:lang w:val="en-US"/>
        </w:rPr>
        <w:t>optimization</w:t>
      </w:r>
    </w:p>
    <w:p w14:paraId="139EDEA6" w14:textId="77777777" w:rsidR="00927628" w:rsidRPr="00927628" w:rsidRDefault="00932078" w:rsidP="00927628">
      <w:pPr>
        <w:pStyle w:val="Standard"/>
        <w:rPr>
          <w:lang w:val="en-US"/>
        </w:rPr>
      </w:pPr>
      <w:r>
        <w:rPr>
          <w:noProof/>
          <w:lang w:val="en-US"/>
        </w:rPr>
        <w:drawing>
          <wp:inline distT="0" distB="0" distL="0" distR="0" wp14:anchorId="1A37AC12" wp14:editId="64D0E130">
            <wp:extent cx="5731510" cy="335407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354070"/>
                    </a:xfrm>
                    <a:prstGeom prst="rect">
                      <a:avLst/>
                    </a:prstGeom>
                  </pic:spPr>
                </pic:pic>
              </a:graphicData>
            </a:graphic>
          </wp:inline>
        </w:drawing>
      </w:r>
    </w:p>
    <w:p w14:paraId="50D04E03" w14:textId="77777777" w:rsidR="00EB78F4" w:rsidRDefault="00160FFB">
      <w:pPr>
        <w:pStyle w:val="Titre2"/>
      </w:pPr>
      <w:bookmarkStart w:id="4" w:name="_2639sr7sbrhx"/>
      <w:bookmarkEnd w:id="4"/>
      <w:r>
        <w:t>Score Lighthouse après optimisation</w:t>
      </w:r>
    </w:p>
    <w:p w14:paraId="624D9C69" w14:textId="77777777" w:rsidR="00932078" w:rsidRDefault="00932078" w:rsidP="00932078">
      <w:pPr>
        <w:pStyle w:val="Standard"/>
      </w:pPr>
    </w:p>
    <w:p w14:paraId="56764162" w14:textId="77777777" w:rsidR="00BA1A86" w:rsidRPr="00932078" w:rsidRDefault="00BA1A86" w:rsidP="00932078">
      <w:pPr>
        <w:pStyle w:val="Standard"/>
      </w:pPr>
      <w:r>
        <w:rPr>
          <w:noProof/>
        </w:rPr>
        <w:drawing>
          <wp:inline distT="0" distB="0" distL="0" distR="0" wp14:anchorId="3C5BE68C" wp14:editId="2CA86938">
            <wp:extent cx="5731510" cy="29787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14:paraId="11B73342" w14:textId="77777777" w:rsidR="00EB78F4" w:rsidRDefault="00160FFB">
      <w:pPr>
        <w:pStyle w:val="Titre1"/>
      </w:pPr>
      <w:bookmarkStart w:id="5" w:name="_75j88ale97cb"/>
      <w:bookmarkEnd w:id="5"/>
      <w:r>
        <w:lastRenderedPageBreak/>
        <w:t>II - Détails des optimisations et interventions effectuées</w:t>
      </w:r>
    </w:p>
    <w:p w14:paraId="3C36189C" w14:textId="77777777" w:rsidR="00EB78F4" w:rsidRDefault="00160FFB">
      <w:pPr>
        <w:pStyle w:val="Titre2"/>
      </w:pPr>
      <w:bookmarkStart w:id="6" w:name="_uxfyskso5n4s"/>
      <w:bookmarkEnd w:id="6"/>
      <w:r>
        <w:t>1 - Les images</w:t>
      </w:r>
    </w:p>
    <w:p w14:paraId="025AE3E7" w14:textId="77777777" w:rsidR="00EB78F4" w:rsidRDefault="00160FFB">
      <w:pPr>
        <w:pStyle w:val="Standard"/>
      </w:pPr>
      <w:r>
        <w:t xml:space="preserve">Le projet comporte originellement </w:t>
      </w:r>
      <w:r w:rsidR="00EC4F15">
        <w:rPr>
          <w:i/>
        </w:rPr>
        <w:t>15</w:t>
      </w:r>
      <w:r>
        <w:t xml:space="preserve"> images pour un poids total de </w:t>
      </w:r>
      <w:r w:rsidR="00EC4F15">
        <w:rPr>
          <w:i/>
        </w:rPr>
        <w:t>30,9</w:t>
      </w:r>
      <w:r>
        <w:rPr>
          <w:i/>
        </w:rPr>
        <w:t> </w:t>
      </w:r>
      <w:r>
        <w:t>MB. Nous avons effectué les modifications suivantes aux images :</w:t>
      </w:r>
    </w:p>
    <w:p w14:paraId="73E5D67A" w14:textId="77777777" w:rsidR="00EB78F4" w:rsidRDefault="00EC4F15">
      <w:pPr>
        <w:pStyle w:val="Standard"/>
        <w:numPr>
          <w:ilvl w:val="0"/>
          <w:numId w:val="2"/>
        </w:numPr>
      </w:pPr>
      <w:r w:rsidRPr="00EC4F15">
        <w:t>Optimisez les images</w:t>
      </w:r>
    </w:p>
    <w:p w14:paraId="5362040D" w14:textId="77777777" w:rsidR="00EB78F4" w:rsidRDefault="003D717A">
      <w:pPr>
        <w:pStyle w:val="Standard"/>
        <w:numPr>
          <w:ilvl w:val="0"/>
          <w:numId w:val="1"/>
        </w:numPr>
      </w:pPr>
      <w:r w:rsidRPr="003D717A">
        <w:t>Compression intelligente en diminuant sélectivement le nombre de couleurs dans l'image, moins d'octets sont nécessaires pour stocker les données. L'effet est presque invisible, mais cela fait une très grande différence dans la taille du fichier</w:t>
      </w:r>
    </w:p>
    <w:p w14:paraId="72424FB2" w14:textId="77777777" w:rsidR="003D717A" w:rsidRDefault="003D717A" w:rsidP="003D717A">
      <w:pPr>
        <w:pStyle w:val="Standard"/>
        <w:ind w:left="720"/>
      </w:pPr>
      <w:r>
        <w:rPr>
          <w:noProof/>
        </w:rPr>
        <w:drawing>
          <wp:inline distT="0" distB="0" distL="0" distR="0" wp14:anchorId="53D95372" wp14:editId="53632EE7">
            <wp:extent cx="3161944" cy="2720897"/>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5451" cy="2758336"/>
                    </a:xfrm>
                    <a:prstGeom prst="rect">
                      <a:avLst/>
                    </a:prstGeom>
                  </pic:spPr>
                </pic:pic>
              </a:graphicData>
            </a:graphic>
          </wp:inline>
        </w:drawing>
      </w:r>
    </w:p>
    <w:p w14:paraId="74F84BDC" w14:textId="77777777" w:rsidR="003D717A" w:rsidRDefault="003D717A" w:rsidP="003D717A">
      <w:pPr>
        <w:pStyle w:val="Standard"/>
        <w:ind w:left="720"/>
      </w:pPr>
    </w:p>
    <w:p w14:paraId="74831BD9" w14:textId="77777777" w:rsidR="00EB78F4" w:rsidRDefault="003D717A">
      <w:pPr>
        <w:pStyle w:val="Standard"/>
        <w:numPr>
          <w:ilvl w:val="0"/>
          <w:numId w:val="1"/>
        </w:numPr>
      </w:pPr>
      <w:r w:rsidRPr="003D717A">
        <w:t>Redimensionner les images</w:t>
      </w:r>
    </w:p>
    <w:p w14:paraId="64D04772" w14:textId="77777777" w:rsidR="00524534" w:rsidRDefault="00524534">
      <w:pPr>
        <w:pStyle w:val="Standard"/>
        <w:numPr>
          <w:ilvl w:val="0"/>
          <w:numId w:val="1"/>
        </w:numPr>
      </w:pPr>
      <w:r>
        <w:t>C</w:t>
      </w:r>
      <w:r w:rsidRPr="00524534">
        <w:t>hanger le format de l'image</w:t>
      </w:r>
    </w:p>
    <w:p w14:paraId="2551C4BF" w14:textId="77777777" w:rsidR="00EB78F4" w:rsidRDefault="00160FFB">
      <w:pPr>
        <w:pStyle w:val="Standard"/>
      </w:pPr>
      <w:r>
        <w:t xml:space="preserve">Après les modifications, le poids total des images est de </w:t>
      </w:r>
      <w:r>
        <w:rPr>
          <w:i/>
        </w:rPr>
        <w:t> </w:t>
      </w:r>
      <w:r w:rsidR="00524534" w:rsidRPr="00524534">
        <w:rPr>
          <w:i/>
        </w:rPr>
        <w:t>659</w:t>
      </w:r>
      <w:r w:rsidR="00524534">
        <w:rPr>
          <w:i/>
        </w:rPr>
        <w:t xml:space="preserve"> </w:t>
      </w:r>
      <w:r w:rsidR="00524534">
        <w:t>ko</w:t>
      </w:r>
      <w:r>
        <w:t xml:space="preserve">, soit un gain de </w:t>
      </w:r>
      <w:r w:rsidR="00524534">
        <w:rPr>
          <w:i/>
        </w:rPr>
        <w:t>90</w:t>
      </w:r>
      <w:r>
        <w:rPr>
          <w:i/>
        </w:rPr>
        <w:t> </w:t>
      </w:r>
      <w:r>
        <w:t>%.</w:t>
      </w:r>
    </w:p>
    <w:p w14:paraId="4CF58F2E" w14:textId="77777777" w:rsidR="00EB78F4" w:rsidRDefault="00160FFB">
      <w:pPr>
        <w:pStyle w:val="Titre2"/>
      </w:pPr>
      <w:bookmarkStart w:id="7" w:name="_xkbpxkl6umhk"/>
      <w:bookmarkEnd w:id="7"/>
      <w:r>
        <w:lastRenderedPageBreak/>
        <w:t>2 - …</w:t>
      </w:r>
    </w:p>
    <w:p w14:paraId="0382AF9B" w14:textId="77777777" w:rsidR="00EB78F4" w:rsidRDefault="00160FFB">
      <w:pPr>
        <w:pStyle w:val="Titre1"/>
      </w:pPr>
      <w:bookmarkStart w:id="8" w:name="_r7gkf09frlj5"/>
      <w:bookmarkEnd w:id="8"/>
      <w:r>
        <w:t>III - Accessibilité du site</w:t>
      </w:r>
    </w:p>
    <w:p w14:paraId="47978342" w14:textId="77777777" w:rsidR="00EB78F4" w:rsidRDefault="00160FFB">
      <w:pPr>
        <w:pStyle w:val="Titre2"/>
      </w:pPr>
      <w:bookmarkStart w:id="9" w:name="_7ogy2vnaiig1"/>
      <w:bookmarkEnd w:id="9"/>
      <w:r>
        <w:t>Accessibilité avant optimisation</w:t>
      </w:r>
    </w:p>
    <w:p w14:paraId="1A934C6D" w14:textId="77777777" w:rsidR="00EB78F4" w:rsidRDefault="00524534">
      <w:pPr>
        <w:pStyle w:val="Standard"/>
      </w:pPr>
      <w:r>
        <w:rPr>
          <w:noProof/>
        </w:rPr>
        <w:drawing>
          <wp:inline distT="0" distB="0" distL="0" distR="0" wp14:anchorId="1F0B42BD" wp14:editId="0E0C18F1">
            <wp:extent cx="5731510" cy="33254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inline>
        </w:drawing>
      </w:r>
    </w:p>
    <w:p w14:paraId="1FE7B616" w14:textId="77777777" w:rsidR="00EB78F4" w:rsidRDefault="00EB78F4">
      <w:pPr>
        <w:pStyle w:val="Standard"/>
      </w:pPr>
    </w:p>
    <w:p w14:paraId="17411E38" w14:textId="77777777" w:rsidR="00EB78F4" w:rsidRDefault="00160FFB">
      <w:pPr>
        <w:pStyle w:val="Titre2"/>
      </w:pPr>
      <w:bookmarkStart w:id="10" w:name="_ps60efz3wq9e"/>
      <w:bookmarkEnd w:id="10"/>
      <w:r>
        <w:t>Accessibilité après optimisation</w:t>
      </w:r>
    </w:p>
    <w:p w14:paraId="383114F9" w14:textId="77777777" w:rsidR="00EB78F4" w:rsidRDefault="006B45B9">
      <w:pPr>
        <w:pStyle w:val="Standard"/>
      </w:pPr>
      <w:r>
        <w:rPr>
          <w:noProof/>
        </w:rPr>
        <w:drawing>
          <wp:inline distT="0" distB="0" distL="0" distR="0" wp14:anchorId="01258595" wp14:editId="1782692B">
            <wp:extent cx="5731510" cy="3313430"/>
            <wp:effectExtent l="0" t="0" r="0" b="127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13430"/>
                    </a:xfrm>
                    <a:prstGeom prst="rect">
                      <a:avLst/>
                    </a:prstGeom>
                  </pic:spPr>
                </pic:pic>
              </a:graphicData>
            </a:graphic>
          </wp:inline>
        </w:drawing>
      </w:r>
    </w:p>
    <w:p w14:paraId="4DFE6B00" w14:textId="77777777" w:rsidR="00EB78F4" w:rsidRDefault="00EB78F4">
      <w:pPr>
        <w:pStyle w:val="Standard"/>
      </w:pPr>
    </w:p>
    <w:p w14:paraId="345BB0F9" w14:textId="77777777" w:rsidR="00EB78F4" w:rsidRDefault="00160FFB">
      <w:pPr>
        <w:pStyle w:val="Titre2"/>
      </w:pPr>
      <w:bookmarkStart w:id="11" w:name="_2un6chr8bug1"/>
      <w:bookmarkEnd w:id="11"/>
      <w:r>
        <w:t>Modifications effectuées</w:t>
      </w:r>
    </w:p>
    <w:p w14:paraId="3CA10F5B" w14:textId="77777777" w:rsidR="006B45B9" w:rsidRDefault="006B45B9" w:rsidP="006B45B9">
      <w:pPr>
        <w:pStyle w:val="Standard"/>
        <w:numPr>
          <w:ilvl w:val="0"/>
          <w:numId w:val="1"/>
        </w:numPr>
      </w:pPr>
      <w:r w:rsidRPr="006B45B9">
        <w:t>Texte alternatif sur les images</w:t>
      </w:r>
    </w:p>
    <w:p w14:paraId="09D6FA2B" w14:textId="77777777" w:rsidR="006B45B9" w:rsidRDefault="006B45B9" w:rsidP="006B45B9">
      <w:pPr>
        <w:pStyle w:val="Standard"/>
        <w:numPr>
          <w:ilvl w:val="0"/>
          <w:numId w:val="1"/>
        </w:numPr>
      </w:pPr>
      <w:r>
        <w:t>Label</w:t>
      </w:r>
    </w:p>
    <w:p w14:paraId="1747EA83" w14:textId="77777777" w:rsidR="006B45B9" w:rsidRDefault="006B45B9" w:rsidP="006B45B9">
      <w:pPr>
        <w:pStyle w:val="Standard"/>
        <w:numPr>
          <w:ilvl w:val="0"/>
          <w:numId w:val="1"/>
        </w:numPr>
      </w:pPr>
      <w:r>
        <w:t>Un titre sur la page</w:t>
      </w:r>
    </w:p>
    <w:p w14:paraId="3CFC617B" w14:textId="77777777" w:rsidR="006B45B9" w:rsidRDefault="00E10FC9" w:rsidP="006B45B9">
      <w:pPr>
        <w:pStyle w:val="Standard"/>
        <w:numPr>
          <w:ilvl w:val="0"/>
          <w:numId w:val="1"/>
        </w:numPr>
      </w:pPr>
      <w:r w:rsidRPr="00E10FC9">
        <w:t>Définis une langue sur le site</w:t>
      </w:r>
    </w:p>
    <w:p w14:paraId="393486DF" w14:textId="77777777" w:rsidR="00E10FC9" w:rsidRDefault="00E10FC9" w:rsidP="006B45B9">
      <w:pPr>
        <w:pStyle w:val="Standard"/>
        <w:numPr>
          <w:ilvl w:val="0"/>
          <w:numId w:val="1"/>
        </w:numPr>
      </w:pPr>
      <w:r>
        <w:t xml:space="preserve">Sémantique </w:t>
      </w:r>
    </w:p>
    <w:p w14:paraId="2F26F506" w14:textId="77777777" w:rsidR="00E10FC9" w:rsidRDefault="00E10FC9" w:rsidP="006B45B9">
      <w:pPr>
        <w:pStyle w:val="Standard"/>
        <w:numPr>
          <w:ilvl w:val="0"/>
          <w:numId w:val="1"/>
        </w:numPr>
      </w:pPr>
      <w:r>
        <w:t>Modification css</w:t>
      </w:r>
    </w:p>
    <w:p w14:paraId="0492C31F" w14:textId="77777777" w:rsidR="00E10FC9" w:rsidRDefault="00E10FC9" w:rsidP="006B45B9">
      <w:pPr>
        <w:pStyle w:val="Standard"/>
        <w:numPr>
          <w:ilvl w:val="0"/>
          <w:numId w:val="1"/>
        </w:numPr>
      </w:pPr>
      <w:r>
        <w:t>SEO</w:t>
      </w:r>
    </w:p>
    <w:p w14:paraId="0D542ADF" w14:textId="77777777" w:rsidR="00EB78F4" w:rsidRDefault="00160FFB">
      <w:pPr>
        <w:pStyle w:val="Titre1"/>
      </w:pPr>
      <w:r>
        <w:t>IV - Détails de réalisations additionnelles à la demande du client</w:t>
      </w:r>
    </w:p>
    <w:p w14:paraId="70FD5FBC" w14:textId="77777777" w:rsidR="00EB78F4" w:rsidRDefault="00160FFB">
      <w:pPr>
        <w:pStyle w:val="Titre2"/>
      </w:pPr>
      <w:bookmarkStart w:id="12" w:name="_gt5hgt2h0fn6"/>
      <w:bookmarkEnd w:id="12"/>
      <w:r>
        <w:t>1 - …</w:t>
      </w:r>
    </w:p>
    <w:p w14:paraId="434EAE60" w14:textId="77777777" w:rsidR="00EB78F4" w:rsidRDefault="00EB78F4">
      <w:pPr>
        <w:pStyle w:val="Standard"/>
      </w:pPr>
    </w:p>
    <w:p w14:paraId="3C84751D" w14:textId="77777777" w:rsidR="00EB78F4" w:rsidRDefault="00160FFB">
      <w:pPr>
        <w:pStyle w:val="Titre1"/>
      </w:pPr>
      <w:bookmarkStart w:id="13" w:name="_g14s4rxeoboc"/>
      <w:bookmarkEnd w:id="13"/>
      <w:r>
        <w:t>V - Cahier de recette</w:t>
      </w:r>
    </w:p>
    <w:p w14:paraId="408DA404" w14:textId="77777777" w:rsidR="00EB78F4" w:rsidRDefault="00160FFB">
      <w:pPr>
        <w:pStyle w:val="Standard"/>
      </w:pPr>
      <w:r>
        <w:t>Détail des fonctionnalités débuggées et de leur statut :</w:t>
      </w:r>
    </w:p>
    <w:p w14:paraId="14D9F610" w14:textId="77777777" w:rsidR="00EB78F4" w:rsidRDefault="00EB78F4">
      <w:pPr>
        <w:pStyle w:val="Standard"/>
      </w:pPr>
    </w:p>
    <w:tbl>
      <w:tblPr>
        <w:tblW w:w="9465" w:type="dxa"/>
        <w:tblLayout w:type="fixed"/>
        <w:tblCellMar>
          <w:left w:w="10" w:type="dxa"/>
          <w:right w:w="10" w:type="dxa"/>
        </w:tblCellMar>
        <w:tblLook w:val="04A0" w:firstRow="1" w:lastRow="0" w:firstColumn="1" w:lastColumn="0" w:noHBand="0" w:noVBand="1"/>
      </w:tblPr>
      <w:tblGrid>
        <w:gridCol w:w="301"/>
        <w:gridCol w:w="2159"/>
        <w:gridCol w:w="2116"/>
        <w:gridCol w:w="1725"/>
        <w:gridCol w:w="870"/>
        <w:gridCol w:w="2294"/>
      </w:tblGrid>
      <w:tr w:rsidR="00EB78F4" w14:paraId="2FB618F7" w14:textId="77777777">
        <w:trPr>
          <w:trHeight w:val="315"/>
        </w:trPr>
        <w:tc>
          <w:tcPr>
            <w:tcW w:w="300"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14:paraId="08C177AB" w14:textId="77777777" w:rsidR="00EB78F4" w:rsidRDefault="00160FFB">
            <w:pPr>
              <w:pStyle w:val="Standard"/>
            </w:pPr>
            <w:r>
              <w:rPr>
                <w:color w:val="FFFFFF"/>
                <w:sz w:val="20"/>
                <w:szCs w:val="20"/>
              </w:rPr>
              <w:t>ID</w:t>
            </w:r>
          </w:p>
        </w:tc>
        <w:tc>
          <w:tcPr>
            <w:tcW w:w="2159"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14:paraId="011882EA" w14:textId="77777777" w:rsidR="00EB78F4" w:rsidRDefault="00160FFB">
            <w:pPr>
              <w:pStyle w:val="Standard"/>
            </w:pPr>
            <w:r>
              <w:rPr>
                <w:color w:val="FFFFFF"/>
                <w:sz w:val="20"/>
                <w:szCs w:val="20"/>
              </w:rPr>
              <w:t>Action</w:t>
            </w:r>
          </w:p>
        </w:tc>
        <w:tc>
          <w:tcPr>
            <w:tcW w:w="2116"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14:paraId="2462E96E" w14:textId="77777777" w:rsidR="00EB78F4" w:rsidRDefault="00160FFB">
            <w:pPr>
              <w:pStyle w:val="Standard"/>
            </w:pPr>
            <w:r>
              <w:rPr>
                <w:color w:val="FFFFFF"/>
                <w:sz w:val="20"/>
                <w:szCs w:val="20"/>
              </w:rPr>
              <w:t>Résultat initial</w:t>
            </w:r>
          </w:p>
        </w:tc>
        <w:tc>
          <w:tcPr>
            <w:tcW w:w="1725"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14:paraId="01A1F111" w14:textId="77777777" w:rsidR="00EB78F4" w:rsidRDefault="00160FFB">
            <w:pPr>
              <w:pStyle w:val="Standard"/>
            </w:pPr>
            <w:r>
              <w:rPr>
                <w:color w:val="FFFFFF"/>
                <w:sz w:val="20"/>
                <w:szCs w:val="20"/>
              </w:rPr>
              <w:t>Résultat attendu</w:t>
            </w:r>
          </w:p>
        </w:tc>
        <w:tc>
          <w:tcPr>
            <w:tcW w:w="870"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14:paraId="3CA9B875" w14:textId="77777777" w:rsidR="00EB78F4" w:rsidRDefault="00160FFB">
            <w:pPr>
              <w:pStyle w:val="Standard"/>
            </w:pPr>
            <w:r>
              <w:rPr>
                <w:color w:val="FFFFFF"/>
                <w:sz w:val="20"/>
                <w:szCs w:val="20"/>
              </w:rPr>
              <w:t>Statut</w:t>
            </w:r>
          </w:p>
        </w:tc>
        <w:tc>
          <w:tcPr>
            <w:tcW w:w="2294" w:type="dxa"/>
            <w:tcBorders>
              <w:top w:val="single" w:sz="6" w:space="0" w:color="CCCCCC"/>
              <w:left w:val="single" w:sz="6" w:space="0" w:color="CCCCCC"/>
              <w:bottom w:val="single" w:sz="6" w:space="0" w:color="CCCCCC"/>
              <w:right w:val="single" w:sz="6" w:space="0" w:color="CCCCCC"/>
            </w:tcBorders>
            <w:shd w:val="clear" w:color="auto" w:fill="000000"/>
            <w:tcMar>
              <w:top w:w="40" w:type="dxa"/>
              <w:left w:w="40" w:type="dxa"/>
              <w:bottom w:w="40" w:type="dxa"/>
              <w:right w:w="40" w:type="dxa"/>
            </w:tcMar>
            <w:vAlign w:val="bottom"/>
          </w:tcPr>
          <w:p w14:paraId="56164731" w14:textId="77777777" w:rsidR="00EB78F4" w:rsidRDefault="00160FFB">
            <w:pPr>
              <w:pStyle w:val="Standard"/>
            </w:pPr>
            <w:r>
              <w:rPr>
                <w:color w:val="FFFFFF"/>
                <w:sz w:val="20"/>
                <w:szCs w:val="20"/>
              </w:rPr>
              <w:t>Remarques et commentaires</w:t>
            </w:r>
          </w:p>
        </w:tc>
      </w:tr>
      <w:tr w:rsidR="00EB78F4" w14:paraId="6F3E9A0C" w14:textId="77777777">
        <w:trPr>
          <w:trHeight w:val="540"/>
        </w:trPr>
        <w:tc>
          <w:tcPr>
            <w:tcW w:w="3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E8805D" w14:textId="77777777" w:rsidR="00EB78F4" w:rsidRDefault="00160FFB">
            <w:pPr>
              <w:pStyle w:val="Standard"/>
              <w:jc w:val="right"/>
            </w:pPr>
            <w:r>
              <w:rPr>
                <w:sz w:val="20"/>
                <w:szCs w:val="20"/>
              </w:rPr>
              <w:t>1</w:t>
            </w:r>
          </w:p>
        </w:tc>
        <w:tc>
          <w:tcPr>
            <w:tcW w:w="21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915850" w14:textId="77777777" w:rsidR="00EB78F4" w:rsidRDefault="006D2525">
            <w:pPr>
              <w:pStyle w:val="Standard"/>
              <w:rPr>
                <w:sz w:val="20"/>
                <w:szCs w:val="20"/>
              </w:rPr>
            </w:pPr>
            <w:r w:rsidRPr="006D2525">
              <w:rPr>
                <w:sz w:val="20"/>
                <w:szCs w:val="20"/>
              </w:rPr>
              <w:t>Optimisation des images du site : des images trop lourdes rendent la page très longue à charger</w:t>
            </w:r>
          </w:p>
        </w:tc>
        <w:tc>
          <w:tcPr>
            <w:tcW w:w="211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BF5B786" w14:textId="77777777" w:rsidR="00794C3B" w:rsidRDefault="00794C3B" w:rsidP="00794C3B">
            <w:pPr>
              <w:rPr>
                <w:rFonts w:ascii="Arial" w:hAnsi="Arial" w:cs="Arial"/>
              </w:rPr>
            </w:pPr>
          </w:p>
          <w:p w14:paraId="5C8E6DF0" w14:textId="77777777" w:rsidR="00EB78F4" w:rsidRPr="00794C3B" w:rsidRDefault="00794C3B" w:rsidP="00794C3B">
            <w:pPr>
              <w:rPr>
                <w:rFonts w:ascii="Arial" w:hAnsi="Arial" w:cs="Arial"/>
              </w:rPr>
            </w:pPr>
            <w:r w:rsidRPr="00794C3B">
              <w:rPr>
                <w:rFonts w:ascii="Arial" w:hAnsi="Arial" w:cs="Arial"/>
              </w:rPr>
              <w:t>1,4 s</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1C7D5B" w14:textId="77777777" w:rsidR="00EB78F4" w:rsidRDefault="00794C3B">
            <w:pPr>
              <w:pStyle w:val="Standard"/>
              <w:rPr>
                <w:sz w:val="20"/>
                <w:szCs w:val="20"/>
              </w:rPr>
            </w:pPr>
            <w:r w:rsidRPr="00794C3B">
              <w:rPr>
                <w:sz w:val="20"/>
                <w:szCs w:val="20"/>
              </w:rPr>
              <w:t>484ms</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01FED9" w14:textId="77777777" w:rsidR="00EB78F4" w:rsidRDefault="00160FFB">
            <w:pPr>
              <w:pStyle w:val="Standard"/>
            </w:pPr>
            <w:r>
              <w:rPr>
                <w:sz w:val="20"/>
                <w:szCs w:val="20"/>
              </w:rPr>
              <w:t>Résolu</w:t>
            </w:r>
          </w:p>
        </w:tc>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9AAF29" w14:textId="77777777" w:rsidR="00EB78F4" w:rsidRDefault="00EB78F4">
            <w:pPr>
              <w:pStyle w:val="Standard"/>
              <w:rPr>
                <w:sz w:val="20"/>
                <w:szCs w:val="20"/>
              </w:rPr>
            </w:pPr>
          </w:p>
        </w:tc>
      </w:tr>
      <w:tr w:rsidR="00EB78F4" w14:paraId="173D6347" w14:textId="77777777">
        <w:trPr>
          <w:trHeight w:val="780"/>
        </w:trPr>
        <w:tc>
          <w:tcPr>
            <w:tcW w:w="30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A8BC9D" w14:textId="77777777" w:rsidR="00EB78F4" w:rsidRDefault="00160FFB">
            <w:pPr>
              <w:pStyle w:val="Standard"/>
              <w:jc w:val="right"/>
            </w:pPr>
            <w:r>
              <w:rPr>
                <w:sz w:val="20"/>
                <w:szCs w:val="20"/>
              </w:rPr>
              <w:t>2</w:t>
            </w:r>
          </w:p>
        </w:tc>
        <w:tc>
          <w:tcPr>
            <w:tcW w:w="2159"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758AF6D" w14:textId="77777777" w:rsidR="00EB78F4" w:rsidRDefault="00C16079">
            <w:pPr>
              <w:pStyle w:val="Standard"/>
              <w:rPr>
                <w:sz w:val="20"/>
                <w:szCs w:val="20"/>
              </w:rPr>
            </w:pPr>
            <w:r w:rsidRPr="00C16079">
              <w:rPr>
                <w:sz w:val="20"/>
                <w:szCs w:val="20"/>
              </w:rPr>
              <w:t>Optimisation du code et de sa structure, afin d’améliorer le chargement et l’accessibilité du site.</w:t>
            </w:r>
          </w:p>
        </w:tc>
        <w:tc>
          <w:tcPr>
            <w:tcW w:w="2116"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4E9AA6" w14:textId="77777777" w:rsidR="00EB78F4" w:rsidRDefault="00B52E2A">
            <w:pPr>
              <w:pStyle w:val="Standard"/>
              <w:rPr>
                <w:sz w:val="20"/>
                <w:szCs w:val="20"/>
              </w:rPr>
            </w:pPr>
            <w:r>
              <w:rPr>
                <w:sz w:val="20"/>
                <w:szCs w:val="20"/>
              </w:rPr>
              <w:t>68%</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8FB909" w14:textId="77777777" w:rsidR="00EB78F4" w:rsidRDefault="00B52E2A">
            <w:pPr>
              <w:pStyle w:val="Standard"/>
              <w:rPr>
                <w:sz w:val="20"/>
                <w:szCs w:val="20"/>
              </w:rPr>
            </w:pPr>
            <w:r>
              <w:rPr>
                <w:sz w:val="20"/>
                <w:szCs w:val="20"/>
              </w:rPr>
              <w:t>100%</w:t>
            </w:r>
          </w:p>
        </w:tc>
        <w:tc>
          <w:tcPr>
            <w:tcW w:w="87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EBA42DE" w14:textId="77777777" w:rsidR="00EB78F4" w:rsidRDefault="00B52E2A">
            <w:pPr>
              <w:pStyle w:val="Standard"/>
              <w:rPr>
                <w:sz w:val="20"/>
                <w:szCs w:val="20"/>
              </w:rPr>
            </w:pPr>
            <w:r>
              <w:rPr>
                <w:sz w:val="20"/>
                <w:szCs w:val="20"/>
              </w:rPr>
              <w:t>Résolu</w:t>
            </w:r>
          </w:p>
        </w:tc>
        <w:tc>
          <w:tcPr>
            <w:tcW w:w="2294"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A42C1E" w14:textId="77777777" w:rsidR="00EB78F4" w:rsidRDefault="00EB78F4">
            <w:pPr>
              <w:pStyle w:val="Standard"/>
              <w:rPr>
                <w:sz w:val="20"/>
                <w:szCs w:val="20"/>
              </w:rPr>
            </w:pPr>
          </w:p>
        </w:tc>
      </w:tr>
    </w:tbl>
    <w:p w14:paraId="29164F3F" w14:textId="77777777" w:rsidR="00EB78F4" w:rsidRDefault="00EB78F4">
      <w:pPr>
        <w:pStyle w:val="Standard"/>
      </w:pPr>
    </w:p>
    <w:p w14:paraId="57EADD0E" w14:textId="77777777" w:rsidR="00EB78F4" w:rsidRDefault="00160FFB">
      <w:pPr>
        <w:pStyle w:val="Titre1"/>
      </w:pPr>
      <w:bookmarkStart w:id="14" w:name="_w04kirgfeg7j"/>
      <w:bookmarkEnd w:id="14"/>
      <w:r>
        <w:t>Annexe</w:t>
      </w:r>
    </w:p>
    <w:p w14:paraId="682F52A0" w14:textId="77777777" w:rsidR="00EB78F4" w:rsidRDefault="00160FFB">
      <w:pPr>
        <w:pStyle w:val="Titre2"/>
      </w:pPr>
      <w:bookmarkStart w:id="15" w:name="_3m019n8dyixe"/>
      <w:bookmarkEnd w:id="15"/>
      <w:r>
        <w:t>Rapport complet de l’audit Lighthouse</w:t>
      </w:r>
    </w:p>
    <w:p w14:paraId="7A81BD95" w14:textId="77777777" w:rsidR="00B52E2A" w:rsidRPr="00B52E2A" w:rsidRDefault="00B52E2A" w:rsidP="00B52E2A">
      <w:pPr>
        <w:pStyle w:val="Standard"/>
      </w:pPr>
    </w:p>
    <w:p w14:paraId="5E52E7D3" w14:textId="77777777" w:rsidR="00EB78F4" w:rsidRDefault="00B52E2A">
      <w:pPr>
        <w:pStyle w:val="Standard"/>
      </w:pPr>
      <w:r>
        <w:rPr>
          <w:noProof/>
        </w:rPr>
        <w:lastRenderedPageBreak/>
        <w:drawing>
          <wp:inline distT="0" distB="0" distL="0" distR="0" wp14:anchorId="01094768" wp14:editId="5C0502E9">
            <wp:extent cx="3055620" cy="8863330"/>
            <wp:effectExtent l="0" t="0" r="508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5620" cy="8863330"/>
                    </a:xfrm>
                    <a:prstGeom prst="rect">
                      <a:avLst/>
                    </a:prstGeom>
                  </pic:spPr>
                </pic:pic>
              </a:graphicData>
            </a:graphic>
          </wp:inline>
        </w:drawing>
      </w:r>
    </w:p>
    <w:p w14:paraId="2D947CAB" w14:textId="77777777" w:rsidR="00EB78F4" w:rsidRDefault="00EB78F4">
      <w:pPr>
        <w:pStyle w:val="Standard"/>
      </w:pPr>
    </w:p>
    <w:p w14:paraId="347F7EFE" w14:textId="77777777" w:rsidR="00EB78F4" w:rsidRDefault="00EB78F4">
      <w:pPr>
        <w:pStyle w:val="Standard"/>
      </w:pPr>
    </w:p>
    <w:sectPr w:rsidR="00EB78F4">
      <w:headerReference w:type="default" r:id="rId13"/>
      <w:footerReference w:type="default" r:id="rId14"/>
      <w:headerReference w:type="first" r:id="rId15"/>
      <w:footerReference w:type="first" r:id="rId16"/>
      <w:pgSz w:w="11906" w:h="16838"/>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D0749" w14:textId="77777777" w:rsidR="002C0C68" w:rsidRDefault="002C0C68">
      <w:r>
        <w:separator/>
      </w:r>
    </w:p>
  </w:endnote>
  <w:endnote w:type="continuationSeparator" w:id="0">
    <w:p w14:paraId="054E080D" w14:textId="77777777" w:rsidR="002C0C68" w:rsidRDefault="002C0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panose1 w:val="020B0604020202020204"/>
    <w:charset w:val="00"/>
    <w:family w:val="swiss"/>
    <w:pitch w:val="variable"/>
  </w:font>
  <w:font w:name="Linux Libertine G">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035F7" w14:textId="77777777" w:rsidR="00170FE9" w:rsidRDefault="00160FFB">
    <w:pPr>
      <w:pStyle w:val="Standard"/>
      <w:jc w:val="right"/>
    </w:pPr>
    <w:r>
      <w:fldChar w:fldCharType="begin"/>
    </w:r>
    <w:r>
      <w:instrText xml:space="preserve"> PAGE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367CF" w14:textId="77777777" w:rsidR="00170FE9" w:rsidRDefault="002C0C68">
    <w:pPr>
      <w:pStyle w:val="Standar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2DDBE" w14:textId="77777777" w:rsidR="002C0C68" w:rsidRDefault="002C0C68">
      <w:r>
        <w:rPr>
          <w:color w:val="000000"/>
        </w:rPr>
        <w:separator/>
      </w:r>
    </w:p>
  </w:footnote>
  <w:footnote w:type="continuationSeparator" w:id="0">
    <w:p w14:paraId="750803DE" w14:textId="77777777" w:rsidR="002C0C68" w:rsidRDefault="002C0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9309D" w14:textId="77777777" w:rsidR="00170FE9" w:rsidRDefault="00160FFB">
    <w:pPr>
      <w:pStyle w:val="Standard"/>
    </w:pPr>
    <w:r>
      <w:t>Rapport d’optimisation SEO</w:t>
    </w:r>
  </w:p>
  <w:p w14:paraId="4AEAECD2" w14:textId="77777777" w:rsidR="00170FE9" w:rsidRDefault="002C0C68">
    <w:pPr>
      <w:pStyle w:val="Standar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CC235" w14:textId="77777777" w:rsidR="00170FE9" w:rsidRDefault="002C0C68">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46758"/>
    <w:multiLevelType w:val="multilevel"/>
    <w:tmpl w:val="D5B071BE"/>
    <w:styleLink w:val="WWNum1"/>
    <w:lvl w:ilvl="0">
      <w:numFmt w:val="bullet"/>
      <w:lvlText w:val="●"/>
      <w:lvlJc w:val="left"/>
      <w:pPr>
        <w:ind w:left="720" w:hanging="360"/>
      </w:pPr>
      <w:rPr>
        <w:rFonts w:ascii="Arial" w:hAnsi="Arial"/>
        <w:sz w:val="22"/>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8D0"/>
    <w:rsid w:val="00160FFB"/>
    <w:rsid w:val="002C0C68"/>
    <w:rsid w:val="003D717A"/>
    <w:rsid w:val="00524534"/>
    <w:rsid w:val="006B45B9"/>
    <w:rsid w:val="006D2525"/>
    <w:rsid w:val="007148D0"/>
    <w:rsid w:val="00794C3B"/>
    <w:rsid w:val="007E681F"/>
    <w:rsid w:val="00872889"/>
    <w:rsid w:val="00927628"/>
    <w:rsid w:val="00932078"/>
    <w:rsid w:val="009C3D30"/>
    <w:rsid w:val="00B52E2A"/>
    <w:rsid w:val="00BA1A86"/>
    <w:rsid w:val="00C16079"/>
    <w:rsid w:val="00E10FC9"/>
    <w:rsid w:val="00EB78F4"/>
    <w:rsid w:val="00EC4F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7F56D93"/>
  <w15:docId w15:val="{FBF36A6C-44FB-4543-84CD-AD720CDD3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C3B"/>
    <w:pPr>
      <w:widowControl/>
      <w:suppressAutoHyphens w:val="0"/>
      <w:autoSpaceDN/>
      <w:textAlignment w:val="auto"/>
    </w:pPr>
    <w:rPr>
      <w:rFonts w:ascii="Times New Roman" w:eastAsia="Times New Roman" w:hAnsi="Times New Roman" w:cs="Times New Roman"/>
      <w:sz w:val="24"/>
      <w:szCs w:val="24"/>
      <w:lang w:eastAsia="fr-FR" w:bidi="ar-SA"/>
    </w:rPr>
  </w:style>
  <w:style w:type="paragraph" w:styleId="Titre1">
    <w:name w:val="heading 1"/>
    <w:basedOn w:val="Normal"/>
    <w:next w:val="Standard"/>
    <w:uiPriority w:val="9"/>
    <w:qFormat/>
    <w:pPr>
      <w:keepNext/>
      <w:keepLines/>
      <w:suppressAutoHyphens/>
      <w:autoSpaceDN w:val="0"/>
      <w:spacing w:before="400" w:after="120"/>
      <w:textAlignment w:val="baseline"/>
      <w:outlineLvl w:val="0"/>
    </w:pPr>
    <w:rPr>
      <w:rFonts w:ascii="Arial" w:eastAsia="Arial" w:hAnsi="Arial" w:cs="Arial"/>
      <w:sz w:val="40"/>
      <w:szCs w:val="40"/>
      <w:lang w:eastAsia="zh-CN" w:bidi="hi-IN"/>
    </w:rPr>
  </w:style>
  <w:style w:type="paragraph" w:styleId="Titre2">
    <w:name w:val="heading 2"/>
    <w:basedOn w:val="Normal"/>
    <w:next w:val="Standard"/>
    <w:uiPriority w:val="9"/>
    <w:unhideWhenUsed/>
    <w:qFormat/>
    <w:pPr>
      <w:keepNext/>
      <w:keepLines/>
      <w:suppressAutoHyphens/>
      <w:autoSpaceDN w:val="0"/>
      <w:spacing w:before="360" w:after="120"/>
      <w:textAlignment w:val="baseline"/>
      <w:outlineLvl w:val="1"/>
    </w:pPr>
    <w:rPr>
      <w:rFonts w:ascii="Arial" w:eastAsia="Arial" w:hAnsi="Arial" w:cs="Arial"/>
      <w:sz w:val="32"/>
      <w:szCs w:val="32"/>
      <w:lang w:eastAsia="zh-CN" w:bidi="hi-IN"/>
    </w:rPr>
  </w:style>
  <w:style w:type="paragraph" w:styleId="Titre3">
    <w:name w:val="heading 3"/>
    <w:basedOn w:val="Normal"/>
    <w:next w:val="Standard"/>
    <w:uiPriority w:val="9"/>
    <w:semiHidden/>
    <w:unhideWhenUsed/>
    <w:qFormat/>
    <w:pPr>
      <w:keepNext/>
      <w:keepLines/>
      <w:suppressAutoHyphens/>
      <w:autoSpaceDN w:val="0"/>
      <w:spacing w:before="320" w:after="80"/>
      <w:textAlignment w:val="baseline"/>
      <w:outlineLvl w:val="2"/>
    </w:pPr>
    <w:rPr>
      <w:rFonts w:ascii="Arial" w:eastAsia="Arial" w:hAnsi="Arial" w:cs="Arial"/>
      <w:color w:val="434343"/>
      <w:sz w:val="28"/>
      <w:szCs w:val="28"/>
      <w:lang w:eastAsia="zh-CN" w:bidi="hi-IN"/>
    </w:rPr>
  </w:style>
  <w:style w:type="paragraph" w:styleId="Titre4">
    <w:name w:val="heading 4"/>
    <w:basedOn w:val="Normal"/>
    <w:next w:val="Standard"/>
    <w:uiPriority w:val="9"/>
    <w:semiHidden/>
    <w:unhideWhenUsed/>
    <w:qFormat/>
    <w:pPr>
      <w:keepNext/>
      <w:keepLines/>
      <w:suppressAutoHyphens/>
      <w:autoSpaceDN w:val="0"/>
      <w:spacing w:before="280" w:after="80"/>
      <w:textAlignment w:val="baseline"/>
      <w:outlineLvl w:val="3"/>
    </w:pPr>
    <w:rPr>
      <w:rFonts w:ascii="Arial" w:eastAsia="Arial" w:hAnsi="Arial" w:cs="Arial"/>
      <w:color w:val="666666"/>
      <w:lang w:eastAsia="zh-CN" w:bidi="hi-IN"/>
    </w:rPr>
  </w:style>
  <w:style w:type="paragraph" w:styleId="Titre5">
    <w:name w:val="heading 5"/>
    <w:basedOn w:val="Normal"/>
    <w:next w:val="Standard"/>
    <w:uiPriority w:val="9"/>
    <w:semiHidden/>
    <w:unhideWhenUsed/>
    <w:qFormat/>
    <w:pPr>
      <w:keepNext/>
      <w:keepLines/>
      <w:suppressAutoHyphens/>
      <w:autoSpaceDN w:val="0"/>
      <w:spacing w:before="240" w:after="80"/>
      <w:textAlignment w:val="baseline"/>
      <w:outlineLvl w:val="4"/>
    </w:pPr>
    <w:rPr>
      <w:rFonts w:ascii="Arial" w:eastAsia="Arial" w:hAnsi="Arial" w:cs="Arial"/>
      <w:color w:val="666666"/>
      <w:sz w:val="22"/>
      <w:szCs w:val="22"/>
      <w:lang w:eastAsia="zh-CN" w:bidi="hi-IN"/>
    </w:rPr>
  </w:style>
  <w:style w:type="paragraph" w:styleId="Titre6">
    <w:name w:val="heading 6"/>
    <w:basedOn w:val="Normal"/>
    <w:next w:val="Standard"/>
    <w:uiPriority w:val="9"/>
    <w:semiHidden/>
    <w:unhideWhenUsed/>
    <w:qFormat/>
    <w:pPr>
      <w:keepNext/>
      <w:keepLines/>
      <w:suppressAutoHyphens/>
      <w:autoSpaceDN w:val="0"/>
      <w:spacing w:before="240" w:after="80"/>
      <w:textAlignment w:val="baseline"/>
      <w:outlineLvl w:val="5"/>
    </w:pPr>
    <w:rPr>
      <w:rFonts w:ascii="Arial" w:eastAsia="Arial" w:hAnsi="Arial" w:cs="Arial"/>
      <w:i/>
      <w:color w:val="666666"/>
      <w:sz w:val="22"/>
      <w:szCs w:val="22"/>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e">
    <w:name w:val="List"/>
    <w:basedOn w:val="Textbody"/>
    <w:rPr>
      <w:sz w:val="24"/>
    </w:rPr>
  </w:style>
  <w:style w:type="paragraph" w:styleId="Lgende">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re">
    <w:name w:val="Title"/>
    <w:basedOn w:val="Normal"/>
    <w:next w:val="Standard"/>
    <w:uiPriority w:val="10"/>
    <w:qFormat/>
    <w:pPr>
      <w:keepNext/>
      <w:keepLines/>
      <w:suppressAutoHyphens/>
      <w:autoSpaceDN w:val="0"/>
      <w:spacing w:after="60"/>
      <w:textAlignment w:val="baseline"/>
    </w:pPr>
    <w:rPr>
      <w:rFonts w:ascii="Arial" w:eastAsia="Arial" w:hAnsi="Arial" w:cs="Arial"/>
      <w:sz w:val="52"/>
      <w:szCs w:val="52"/>
      <w:lang w:eastAsia="zh-CN" w:bidi="hi-IN"/>
    </w:rPr>
  </w:style>
  <w:style w:type="paragraph" w:styleId="Sous-titre">
    <w:name w:val="Subtitle"/>
    <w:basedOn w:val="Normal"/>
    <w:next w:val="Standard"/>
    <w:uiPriority w:val="11"/>
    <w:qFormat/>
    <w:pPr>
      <w:keepNext/>
      <w:keepLines/>
      <w:suppressAutoHyphens/>
      <w:autoSpaceDN w:val="0"/>
      <w:spacing w:after="320"/>
      <w:textAlignment w:val="baseline"/>
    </w:pPr>
    <w:rPr>
      <w:rFonts w:ascii="Arial" w:eastAsia="Arial" w:hAnsi="Arial" w:cs="Arial"/>
      <w:color w:val="666666"/>
      <w:sz w:val="30"/>
      <w:szCs w:val="30"/>
      <w:lang w:eastAsia="zh-CN" w:bidi="hi-IN"/>
    </w:rPr>
  </w:style>
  <w:style w:type="paragraph" w:styleId="En-tte">
    <w:name w:val="header"/>
    <w:basedOn w:val="Standard"/>
  </w:style>
  <w:style w:type="paragraph" w:styleId="Pieddepage">
    <w:name w:val="footer"/>
    <w:basedOn w:val="Standard"/>
  </w:style>
  <w:style w:type="character" w:customStyle="1" w:styleId="ListLabel1">
    <w:name w:val="ListLabel 1"/>
    <w:rPr>
      <w:rFonts w:ascii="Arial" w:eastAsia="Arial" w:hAnsi="Arial" w:cs="Arial"/>
      <w:sz w:val="22"/>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Internetlink">
    <w:name w:val="Internet link"/>
    <w:rPr>
      <w:color w:val="000080"/>
      <w:u w:val="single"/>
    </w:rPr>
  </w:style>
  <w:style w:type="character" w:customStyle="1" w:styleId="IndexLink">
    <w:name w:val="Index Link"/>
  </w:style>
  <w:style w:type="numbering" w:customStyle="1" w:styleId="WWNum1">
    <w:name w:val="WWNum1"/>
    <w:basedOn w:val="Aucuneliste"/>
    <w:pPr>
      <w:numPr>
        <w:numId w:val="1"/>
      </w:numPr>
    </w:pPr>
  </w:style>
  <w:style w:type="paragraph" w:styleId="Paragraphedeliste">
    <w:name w:val="List Paragraph"/>
    <w:basedOn w:val="Normal"/>
    <w:uiPriority w:val="34"/>
    <w:qFormat/>
    <w:rsid w:val="006B45B9"/>
    <w:pPr>
      <w:suppressAutoHyphens/>
      <w:autoSpaceDN w:val="0"/>
      <w:ind w:left="720"/>
      <w:contextualSpacing/>
      <w:textAlignment w:val="baseline"/>
    </w:pPr>
    <w:rPr>
      <w:rFonts w:ascii="Arial" w:eastAsia="Arial" w:hAnsi="Arial" w:cs="Mangal"/>
      <w:sz w:val="22"/>
      <w:szCs w:val="20"/>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752433">
      <w:bodyDiv w:val="1"/>
      <w:marLeft w:val="0"/>
      <w:marRight w:val="0"/>
      <w:marTop w:val="0"/>
      <w:marBottom w:val="0"/>
      <w:divBdr>
        <w:top w:val="none" w:sz="0" w:space="0" w:color="auto"/>
        <w:left w:val="none" w:sz="0" w:space="0" w:color="auto"/>
        <w:bottom w:val="none" w:sz="0" w:space="0" w:color="auto"/>
        <w:right w:val="none" w:sz="0" w:space="0" w:color="auto"/>
      </w:divBdr>
    </w:div>
    <w:div w:id="875964591">
      <w:bodyDiv w:val="1"/>
      <w:marLeft w:val="0"/>
      <w:marRight w:val="0"/>
      <w:marTop w:val="0"/>
      <w:marBottom w:val="0"/>
      <w:divBdr>
        <w:top w:val="none" w:sz="0" w:space="0" w:color="auto"/>
        <w:left w:val="none" w:sz="0" w:space="0" w:color="auto"/>
        <w:bottom w:val="none" w:sz="0" w:space="0" w:color="auto"/>
        <w:right w:val="none" w:sz="0" w:space="0" w:color="auto"/>
      </w:divBdr>
    </w:div>
    <w:div w:id="999768842">
      <w:bodyDiv w:val="1"/>
      <w:marLeft w:val="0"/>
      <w:marRight w:val="0"/>
      <w:marTop w:val="0"/>
      <w:marBottom w:val="0"/>
      <w:divBdr>
        <w:top w:val="none" w:sz="0" w:space="0" w:color="auto"/>
        <w:left w:val="none" w:sz="0" w:space="0" w:color="auto"/>
        <w:bottom w:val="none" w:sz="0" w:space="0" w:color="auto"/>
        <w:right w:val="none" w:sz="0" w:space="0" w:color="auto"/>
      </w:divBdr>
    </w:div>
    <w:div w:id="1706098755">
      <w:bodyDiv w:val="1"/>
      <w:marLeft w:val="0"/>
      <w:marRight w:val="0"/>
      <w:marTop w:val="0"/>
      <w:marBottom w:val="0"/>
      <w:divBdr>
        <w:top w:val="none" w:sz="0" w:space="0" w:color="auto"/>
        <w:left w:val="none" w:sz="0" w:space="0" w:color="auto"/>
        <w:bottom w:val="none" w:sz="0" w:space="0" w:color="auto"/>
        <w:right w:val="none" w:sz="0" w:space="0" w:color="auto"/>
      </w:divBdr>
    </w:div>
    <w:div w:id="20267105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bserge/Documents/Nina%20Carducci/DW+P5+Optimisation-debug+-+Modele+rapport+intervention%20(1).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DW+P5+Optimisation-debug+-+Modele+rapport+intervention (1).dotx</Template>
  <TotalTime>6</TotalTime>
  <Pages>7</Pages>
  <Words>342</Words>
  <Characters>1881</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1</cp:revision>
  <cp:lastPrinted>2023-07-29T12:32:00Z</cp:lastPrinted>
  <dcterms:created xsi:type="dcterms:W3CDTF">2023-07-29T12:33:00Z</dcterms:created>
  <dcterms:modified xsi:type="dcterms:W3CDTF">2023-08-05T12:26:00Z</dcterms:modified>
</cp:coreProperties>
</file>